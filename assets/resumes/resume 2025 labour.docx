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208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749"/>
      </w:tblGrid>
      <w:tr w:rsidR="00692703" w:rsidRPr="00CF1A49" w14:paraId="64D610FC" w14:textId="77777777" w:rsidTr="004B6ACB">
        <w:trPr>
          <w:trHeight w:hRule="exact" w:val="1985"/>
        </w:trPr>
        <w:tc>
          <w:tcPr>
            <w:tcW w:w="9750" w:type="dxa"/>
            <w:tcMar>
              <w:top w:w="0" w:type="dxa"/>
              <w:bottom w:w="0" w:type="dxa"/>
            </w:tcMar>
          </w:tcPr>
          <w:p w14:paraId="6C14541F" w14:textId="77777777" w:rsidR="00692703" w:rsidRPr="00D0066F" w:rsidRDefault="00EC5C15" w:rsidP="00913946">
            <w:pPr>
              <w:pStyle w:val="Title"/>
              <w:rPr>
                <w:rFonts w:asciiTheme="minorHAnsi" w:hAnsiTheme="minorHAnsi" w:cstheme="minorHAnsi"/>
              </w:rPr>
            </w:pPr>
            <w:r w:rsidRPr="00D0066F">
              <w:rPr>
                <w:rFonts w:asciiTheme="minorHAnsi" w:hAnsiTheme="minorHAnsi" w:cstheme="minorHAnsi"/>
                <w:color w:val="auto"/>
              </w:rPr>
              <w:t>AIden</w:t>
            </w:r>
            <w:r w:rsidR="00692703" w:rsidRPr="00D0066F">
              <w:rPr>
                <w:rFonts w:asciiTheme="minorHAnsi" w:hAnsiTheme="minorHAnsi" w:cstheme="minorHAnsi"/>
              </w:rPr>
              <w:t xml:space="preserve"> </w:t>
            </w:r>
            <w:r w:rsidRPr="00D0066F">
              <w:rPr>
                <w:rStyle w:val="IntenseEmphasis"/>
                <w:rFonts w:asciiTheme="minorHAnsi" w:hAnsiTheme="minorHAnsi" w:cstheme="minorHAnsi"/>
                <w:b w:val="0"/>
                <w:bCs/>
              </w:rPr>
              <w:t>Kuemmerle</w:t>
            </w:r>
          </w:p>
          <w:p w14:paraId="62EC2232" w14:textId="77777777" w:rsidR="00692703" w:rsidRPr="00AE41A0" w:rsidRDefault="00EC5C15" w:rsidP="00913946">
            <w:pPr>
              <w:pStyle w:val="ContactInfo"/>
              <w:contextualSpacing w:val="0"/>
              <w:rPr>
                <w:color w:val="404040" w:themeColor="text1" w:themeTint="BF"/>
                <w:sz w:val="30"/>
                <w:szCs w:val="30"/>
              </w:rPr>
            </w:pPr>
            <w:r w:rsidRPr="00AE41A0">
              <w:rPr>
                <w:color w:val="404040" w:themeColor="text1" w:themeTint="BF"/>
                <w:sz w:val="30"/>
                <w:szCs w:val="30"/>
              </w:rPr>
              <w:t>250 301 4093</w:t>
            </w:r>
          </w:p>
          <w:p w14:paraId="17E8B899" w14:textId="77777777" w:rsidR="00692703" w:rsidRDefault="004B6ACB" w:rsidP="00913946">
            <w:pPr>
              <w:pStyle w:val="ContactInfoEmphasis"/>
              <w:contextualSpacing w:val="0"/>
            </w:pPr>
            <w:hyperlink r:id="rId8" w:history="1">
              <w:r w:rsidRPr="00DB0292">
                <w:rPr>
                  <w:rStyle w:val="Hyperlink"/>
                </w:rPr>
                <w:t>aidenkuemmerle@gmail.com</w:t>
              </w:r>
            </w:hyperlink>
            <w:r w:rsidR="00692703" w:rsidRPr="00CF1A49">
              <w:t xml:space="preserve"> </w:t>
            </w:r>
          </w:p>
          <w:p w14:paraId="55FE96A7" w14:textId="5292979F" w:rsidR="004B6ACB" w:rsidRDefault="00D0066F" w:rsidP="00913946">
            <w:pPr>
              <w:pStyle w:val="ContactInfoEmphasis"/>
              <w:contextualSpacing w:val="0"/>
            </w:pPr>
            <w:r>
              <w:t>Portfolio</w:t>
            </w:r>
            <w:r w:rsidR="004B6ACB">
              <w:t>:</w:t>
            </w:r>
          </w:p>
          <w:p w14:paraId="22E6730A" w14:textId="77777777" w:rsidR="004B6ACB" w:rsidRDefault="004B6ACB" w:rsidP="00913946">
            <w:pPr>
              <w:pStyle w:val="ContactInfoEmphasis"/>
              <w:contextualSpacing w:val="0"/>
            </w:pPr>
            <w:hyperlink r:id="rId9" w:history="1">
              <w:r w:rsidRPr="00DB0292">
                <w:rPr>
                  <w:rStyle w:val="Hyperlink"/>
                </w:rPr>
                <w:t>https://sites.google.com/view/kuemmerlecorner</w:t>
              </w:r>
            </w:hyperlink>
          </w:p>
          <w:p w14:paraId="7DD80F76" w14:textId="77777777" w:rsidR="004B6ACB" w:rsidRPr="00CF1A49" w:rsidRDefault="004B6ACB" w:rsidP="00913946">
            <w:pPr>
              <w:pStyle w:val="ContactInfoEmphasis"/>
              <w:contextualSpacing w:val="0"/>
            </w:pPr>
          </w:p>
        </w:tc>
      </w:tr>
      <w:tr w:rsidR="009571D8" w:rsidRPr="00CF1A49" w14:paraId="041EF19E" w14:textId="77777777" w:rsidTr="00D50B7D">
        <w:trPr>
          <w:trHeight w:val="291"/>
        </w:trPr>
        <w:tc>
          <w:tcPr>
            <w:tcW w:w="9750" w:type="dxa"/>
            <w:tcMar>
              <w:top w:w="432" w:type="dxa"/>
            </w:tcMar>
          </w:tcPr>
          <w:p w14:paraId="27D727CF" w14:textId="0BD72EDB" w:rsidR="00D50B7D" w:rsidRPr="00D50B7D" w:rsidRDefault="00D50B7D" w:rsidP="00913946">
            <w:pPr>
              <w:rPr>
                <w:color w:val="404040" w:themeColor="text1" w:themeTint="BF"/>
                <w:sz w:val="28"/>
                <w:szCs w:val="28"/>
                <w:lang w:val="en-CA"/>
              </w:rPr>
            </w:pPr>
            <w:r w:rsidRPr="00D50B7D">
              <w:rPr>
                <w:color w:val="404040" w:themeColor="text1" w:themeTint="BF"/>
                <w:sz w:val="28"/>
                <w:szCs w:val="28"/>
                <w:lang w:val="en-CA"/>
              </w:rPr>
              <w:t xml:space="preserve">Hardworking and reliable worker seeking a labour position to apply hands-on skills, and grow in a </w:t>
            </w:r>
            <w:r>
              <w:rPr>
                <w:color w:val="404040" w:themeColor="text1" w:themeTint="BF"/>
                <w:sz w:val="28"/>
                <w:szCs w:val="28"/>
                <w:lang w:val="en-CA"/>
              </w:rPr>
              <w:t>new</w:t>
            </w:r>
            <w:r w:rsidRPr="00D50B7D">
              <w:rPr>
                <w:color w:val="404040" w:themeColor="text1" w:themeTint="BF"/>
                <w:sz w:val="28"/>
                <w:szCs w:val="28"/>
                <w:lang w:val="en-CA"/>
              </w:rPr>
              <w:t xml:space="preserve"> setting. Physically capable, and mechanically inclined, with experience in both general labour and technical design projects.</w:t>
            </w:r>
          </w:p>
        </w:tc>
      </w:tr>
    </w:tbl>
    <w:p w14:paraId="3227DD77" w14:textId="1B3D954A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C0364DA932394DD58B8A7E57083A25B2"/>
          </w:placeholder>
          <w:temporary/>
          <w:showingPlcHdr/>
          <w15:appearance w15:val="hidden"/>
        </w:sdtPr>
        <w:sdtContent>
          <w:r w:rsidR="004E01EB" w:rsidRPr="00D0066F">
            <w:rPr>
              <w:rFonts w:asciiTheme="minorHAnsi" w:hAnsiTheme="minorHAnsi" w:cstheme="minorHAnsi"/>
            </w:rPr>
            <w:t>Experience</w:t>
          </w:r>
        </w:sdtContent>
      </w:sdt>
      <w:r w:rsidR="00265FFC">
        <w:t>:</w:t>
      </w:r>
    </w:p>
    <w:tbl>
      <w:tblPr>
        <w:tblStyle w:val="TableGrid"/>
        <w:tblW w:w="487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094"/>
      </w:tblGrid>
      <w:tr w:rsidR="001D0BF1" w:rsidRPr="00CF1A49" w14:paraId="6335E29F" w14:textId="77777777" w:rsidTr="00AE2F8D">
        <w:trPr>
          <w:trHeight w:val="1518"/>
        </w:trPr>
        <w:tc>
          <w:tcPr>
            <w:tcW w:w="9094" w:type="dxa"/>
          </w:tcPr>
          <w:p w14:paraId="3E67F85F" w14:textId="77777777" w:rsidR="001D0BF1" w:rsidRPr="00CF1A49" w:rsidRDefault="00A3208D" w:rsidP="001D0BF1">
            <w:pPr>
              <w:pStyle w:val="Heading3"/>
              <w:contextualSpacing w:val="0"/>
            </w:pPr>
            <w:r>
              <w:t>JULY</w:t>
            </w:r>
            <w:r w:rsidR="00B34BF0">
              <w:t xml:space="preserve"> 202</w:t>
            </w:r>
            <w:r w:rsidR="00AE2F8D">
              <w:t>3</w:t>
            </w:r>
          </w:p>
          <w:p w14:paraId="35B01BB2" w14:textId="083B4538" w:rsidR="001D0BF1" w:rsidRPr="00CF1A49" w:rsidRDefault="001F0954" w:rsidP="001D0BF1">
            <w:pPr>
              <w:pStyle w:val="Heading2"/>
              <w:contextualSpacing w:val="0"/>
            </w:pPr>
            <w:r>
              <w:t>Store cler</w:t>
            </w:r>
            <w:r w:rsidR="00D0066F">
              <w:t>k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Save on foods</w:t>
            </w:r>
          </w:p>
          <w:p w14:paraId="40234492" w14:textId="77777777" w:rsidR="00AE2F8D" w:rsidRPr="00AE4681" w:rsidRDefault="00EF418D" w:rsidP="00AE2F8D">
            <w:pPr>
              <w:pStyle w:val="ListParagraph"/>
              <w:numPr>
                <w:ilvl w:val="0"/>
                <w:numId w:val="14"/>
              </w:numPr>
            </w:pPr>
            <w:r w:rsidRPr="00AE4681">
              <w:rPr>
                <w:color w:val="404040" w:themeColor="text1" w:themeTint="BF"/>
              </w:rPr>
              <w:t xml:space="preserve">Helped around the </w:t>
            </w:r>
            <w:r w:rsidR="00AE2F8D" w:rsidRPr="00AE4681">
              <w:rPr>
                <w:color w:val="404040" w:themeColor="text1" w:themeTint="BF"/>
              </w:rPr>
              <w:t>store</w:t>
            </w:r>
            <w:r w:rsidRPr="00AE4681">
              <w:rPr>
                <w:color w:val="404040" w:themeColor="text1" w:themeTint="BF"/>
              </w:rPr>
              <w:t xml:space="preserve"> with receiving goods and stocking them where required</w:t>
            </w:r>
            <w:r w:rsidR="00AE2F8D" w:rsidRPr="00AE4681">
              <w:rPr>
                <w:color w:val="404040" w:themeColor="text1" w:themeTint="BF"/>
              </w:rPr>
              <w:t>, running the deli, and working on cash.</w:t>
            </w:r>
          </w:p>
          <w:p w14:paraId="240A64C4" w14:textId="77777777" w:rsidR="00AE2F8D" w:rsidRPr="00CF1A49" w:rsidRDefault="00AE2F8D" w:rsidP="00AE2F8D">
            <w:pPr>
              <w:pStyle w:val="Heading3"/>
              <w:contextualSpacing w:val="0"/>
            </w:pPr>
            <w:r>
              <w:t>JULY 2023</w:t>
            </w:r>
          </w:p>
          <w:p w14:paraId="3DC870DF" w14:textId="77777777" w:rsidR="00A3208D" w:rsidRDefault="00AE2F8D" w:rsidP="00AE2F8D">
            <w:pPr>
              <w:rPr>
                <w:bCs/>
                <w:sz w:val="26"/>
                <w:szCs w:val="26"/>
              </w:rPr>
            </w:pPr>
            <w:r w:rsidRPr="00AE2F8D">
              <w:rPr>
                <w:b/>
                <w:color w:val="1D824C" w:themeColor="accent1"/>
                <w:sz w:val="26"/>
                <w:szCs w:val="26"/>
              </w:rPr>
              <w:t>WEB DEVELOPER</w:t>
            </w:r>
            <w:r>
              <w:rPr>
                <w:b/>
                <w:sz w:val="26"/>
                <w:szCs w:val="26"/>
              </w:rPr>
              <w:t xml:space="preserve">, </w:t>
            </w:r>
            <w:r>
              <w:rPr>
                <w:bCs/>
                <w:sz w:val="26"/>
                <w:szCs w:val="26"/>
              </w:rPr>
              <w:t>Freya Logging</w:t>
            </w:r>
          </w:p>
          <w:p w14:paraId="4D9EE14B" w14:textId="77777777" w:rsidR="00AE2F8D" w:rsidRPr="00AE4681" w:rsidRDefault="00AE2F8D" w:rsidP="00AE2F8D">
            <w:pPr>
              <w:pStyle w:val="ListParagraph"/>
              <w:numPr>
                <w:ilvl w:val="0"/>
                <w:numId w:val="14"/>
              </w:numPr>
              <w:rPr>
                <w:bCs/>
              </w:rPr>
            </w:pPr>
            <w:r w:rsidRPr="00AE4681">
              <w:rPr>
                <w:bCs/>
              </w:rPr>
              <w:t>Developed shop front and business end for Freyaforest.com</w:t>
            </w:r>
          </w:p>
        </w:tc>
      </w:tr>
    </w:tbl>
    <w:p w14:paraId="2543C894" w14:textId="0B2980AC" w:rsidR="00DA59AA" w:rsidRPr="00CF1A49" w:rsidRDefault="00000000" w:rsidP="0097790C">
      <w:pPr>
        <w:pStyle w:val="Heading1"/>
      </w:pPr>
      <w:sdt>
        <w:sdtPr>
          <w:alias w:val="Education:"/>
          <w:tag w:val="Education:"/>
          <w:id w:val="-1908763273"/>
          <w:placeholder>
            <w:docPart w:val="2D9A69D7BEC749518B1C95EAF64145BC"/>
          </w:placeholder>
          <w:temporary/>
          <w:showingPlcHdr/>
          <w15:appearance w15:val="hidden"/>
        </w:sdtPr>
        <w:sdtContent>
          <w:r w:rsidR="00DA59AA" w:rsidRPr="00C74815">
            <w:rPr>
              <w:rFonts w:asciiTheme="minorHAnsi" w:hAnsiTheme="minorHAnsi" w:cstheme="minorHAnsi"/>
            </w:rPr>
            <w:t>Education</w:t>
          </w:r>
        </w:sdtContent>
      </w:sdt>
      <w:r w:rsidR="00265FFC">
        <w:t>:</w:t>
      </w:r>
    </w:p>
    <w:tbl>
      <w:tblPr>
        <w:tblStyle w:val="TableGrid"/>
        <w:tblW w:w="4862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079"/>
      </w:tblGrid>
      <w:tr w:rsidR="001D0BF1" w:rsidRPr="00CF1A49" w14:paraId="19E3DB0B" w14:textId="77777777" w:rsidTr="005C07F7">
        <w:trPr>
          <w:trHeight w:val="346"/>
        </w:trPr>
        <w:tc>
          <w:tcPr>
            <w:tcW w:w="9079" w:type="dxa"/>
          </w:tcPr>
          <w:p w14:paraId="34728EF0" w14:textId="29EFB5F8" w:rsidR="001D0BF1" w:rsidRPr="00CF1A49" w:rsidRDefault="00D0066F" w:rsidP="001D0BF1">
            <w:pPr>
              <w:pStyle w:val="Heading2"/>
              <w:contextualSpacing w:val="0"/>
            </w:pPr>
            <w:r>
              <w:t>First year Engineer</w:t>
            </w:r>
            <w:r w:rsidR="001D0BF1" w:rsidRPr="00CF1A49">
              <w:t xml:space="preserve"> </w:t>
            </w:r>
            <w:r w:rsidR="00EC5C15" w:rsidRPr="008416D0">
              <w:rPr>
                <w:rStyle w:val="SubtleReference"/>
                <w:color w:val="404040" w:themeColor="text1" w:themeTint="BF"/>
              </w:rPr>
              <w:t xml:space="preserve">College </w:t>
            </w:r>
            <w:r>
              <w:rPr>
                <w:rStyle w:val="SubtleReference"/>
                <w:color w:val="404040" w:themeColor="text1" w:themeTint="BF"/>
              </w:rPr>
              <w:t>Of new Caledonia</w:t>
            </w:r>
          </w:p>
          <w:p w14:paraId="5E41E302" w14:textId="10729CFB" w:rsidR="00D0066F" w:rsidRDefault="00D0066F" w:rsidP="00EC5C15">
            <w:pPr>
              <w:pStyle w:val="ListParagraph"/>
              <w:numPr>
                <w:ilvl w:val="0"/>
                <w:numId w:val="15"/>
              </w:numPr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3.7 GPA</w:t>
            </w:r>
          </w:p>
          <w:p w14:paraId="58642938" w14:textId="77777777" w:rsidR="008A546E" w:rsidRPr="00AE4681" w:rsidRDefault="008A546E" w:rsidP="009B2913">
            <w:pPr>
              <w:pStyle w:val="ListParagraph"/>
              <w:numPr>
                <w:ilvl w:val="0"/>
                <w:numId w:val="15"/>
              </w:numPr>
            </w:pPr>
            <w:r w:rsidRPr="00AE4681">
              <w:t>Finishes work in due time, leaving much time for other things after school</w:t>
            </w:r>
          </w:p>
          <w:p w14:paraId="158E3C5D" w14:textId="3F19D6D3" w:rsidR="008A7C14" w:rsidRDefault="008A7C14" w:rsidP="009B2913">
            <w:pPr>
              <w:pStyle w:val="ListParagraph"/>
              <w:numPr>
                <w:ilvl w:val="0"/>
                <w:numId w:val="15"/>
              </w:numPr>
            </w:pPr>
            <w:r>
              <w:t>Winner of best engineering project and best automotive project at CIS</w:t>
            </w:r>
            <w:r w:rsidR="00833EF3">
              <w:t>E</w:t>
            </w:r>
            <w:r>
              <w:t xml:space="preserve"> (level 1)</w:t>
            </w:r>
          </w:p>
          <w:p w14:paraId="0CAE684C" w14:textId="3A21B01A" w:rsidR="00AE4681" w:rsidRPr="00CF1A49" w:rsidRDefault="00AE4681" w:rsidP="009B2913">
            <w:pPr>
              <w:pStyle w:val="ListParagraph"/>
              <w:numPr>
                <w:ilvl w:val="0"/>
                <w:numId w:val="15"/>
              </w:numPr>
            </w:pPr>
            <w:r>
              <w:t xml:space="preserve">Finalist at The Canadian National Youth Science </w:t>
            </w:r>
            <w:r w:rsidR="00D0066F">
              <w:t>Fair</w:t>
            </w:r>
            <w:r>
              <w:t xml:space="preserve"> </w:t>
            </w:r>
            <w:r w:rsidR="00D0066F">
              <w:t>w</w:t>
            </w:r>
            <w:r>
              <w:t>ith a project on a forestry machine focused on minimal impact to the forest</w:t>
            </w:r>
          </w:p>
        </w:tc>
      </w:tr>
    </w:tbl>
    <w:p w14:paraId="5556E7A6" w14:textId="714F1827" w:rsidR="00486277" w:rsidRPr="00D0066F" w:rsidRDefault="005B3AFD" w:rsidP="00486277">
      <w:pPr>
        <w:pStyle w:val="Heading1"/>
        <w:rPr>
          <w:rFonts w:asciiTheme="minorHAnsi" w:hAnsiTheme="minorHAnsi" w:cstheme="minorHAnsi"/>
        </w:rPr>
      </w:pPr>
      <w:r w:rsidRPr="00D0066F">
        <w:rPr>
          <w:rFonts w:asciiTheme="minorHAnsi" w:hAnsiTheme="minorHAnsi" w:cstheme="minorHAnsi"/>
        </w:rPr>
        <w:t>skills/hobbies</w:t>
      </w:r>
      <w:r w:rsidR="00265FFC">
        <w:rPr>
          <w:rFonts w:asciiTheme="minorHAnsi" w:hAnsiTheme="minorHAnsi" w:cstheme="minorHAnsi"/>
        </w:rPr>
        <w:t>:</w:t>
      </w:r>
    </w:p>
    <w:tbl>
      <w:tblPr>
        <w:tblStyle w:val="TableGrid"/>
        <w:tblW w:w="501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520"/>
        <w:gridCol w:w="3876"/>
      </w:tblGrid>
      <w:tr w:rsidR="00417353" w:rsidRPr="006E1507" w14:paraId="4D791BD1" w14:textId="77777777" w:rsidTr="00265FFC">
        <w:trPr>
          <w:trHeight w:val="2201"/>
        </w:trPr>
        <w:tc>
          <w:tcPr>
            <w:tcW w:w="4683" w:type="dxa"/>
          </w:tcPr>
          <w:p w14:paraId="33C40470" w14:textId="56B52DAB" w:rsidR="00D50B7D" w:rsidRPr="00D50B7D" w:rsidRDefault="00D50B7D" w:rsidP="00D50B7D">
            <w:pPr>
              <w:pStyle w:val="ListBullet"/>
              <w:rPr>
                <w:color w:val="404040" w:themeColor="text1" w:themeTint="BF"/>
              </w:rPr>
            </w:pPr>
            <w:r w:rsidRPr="00D50B7D">
              <w:rPr>
                <w:color w:val="404040" w:themeColor="text1" w:themeTint="BF"/>
              </w:rPr>
              <w:t>Comfortable using hand tools: drills, hammers, measuring tapes, saws, etc.</w:t>
            </w:r>
          </w:p>
          <w:p w14:paraId="301A29C1" w14:textId="3E31D3A7" w:rsidR="00D50B7D" w:rsidRPr="00D50B7D" w:rsidRDefault="00D50B7D" w:rsidP="00D50B7D">
            <w:pPr>
              <w:pStyle w:val="ListBullet"/>
              <w:rPr>
                <w:color w:val="404040" w:themeColor="text1" w:themeTint="BF"/>
              </w:rPr>
            </w:pPr>
            <w:r w:rsidRPr="00D50B7D">
              <w:rPr>
                <w:color w:val="404040" w:themeColor="text1" w:themeTint="BF"/>
              </w:rPr>
              <w:t>Physically fit; capable of lifting 50-</w:t>
            </w:r>
            <w:r w:rsidR="00615192">
              <w:rPr>
                <w:color w:val="404040" w:themeColor="text1" w:themeTint="BF"/>
              </w:rPr>
              <w:t>100</w:t>
            </w:r>
            <w:r w:rsidRPr="00D50B7D">
              <w:rPr>
                <w:color w:val="404040" w:themeColor="text1" w:themeTint="BF"/>
              </w:rPr>
              <w:t xml:space="preserve"> lbs repeatedly</w:t>
            </w:r>
          </w:p>
          <w:p w14:paraId="57180A93" w14:textId="70F3CC91" w:rsidR="00D50B7D" w:rsidRPr="00D50B7D" w:rsidRDefault="00D50B7D" w:rsidP="00D50B7D">
            <w:pPr>
              <w:pStyle w:val="ListBullet"/>
              <w:rPr>
                <w:color w:val="404040" w:themeColor="text1" w:themeTint="BF"/>
              </w:rPr>
            </w:pPr>
            <w:r w:rsidRPr="00D50B7D">
              <w:rPr>
                <w:color w:val="404040" w:themeColor="text1" w:themeTint="BF"/>
              </w:rPr>
              <w:t>Experience working outdoors and in changing conditions</w:t>
            </w:r>
          </w:p>
          <w:p w14:paraId="3DE216BE" w14:textId="378CD0B7" w:rsidR="00D50B7D" w:rsidRPr="00D50B7D" w:rsidRDefault="00D50B7D" w:rsidP="00D50B7D">
            <w:pPr>
              <w:pStyle w:val="ListBullet"/>
              <w:rPr>
                <w:color w:val="404040" w:themeColor="text1" w:themeTint="BF"/>
              </w:rPr>
            </w:pPr>
            <w:r w:rsidRPr="00D50B7D">
              <w:rPr>
                <w:color w:val="404040" w:themeColor="text1" w:themeTint="BF"/>
              </w:rPr>
              <w:t>Strong awareness of safety procedures and hazard</w:t>
            </w:r>
            <w:r>
              <w:rPr>
                <w:color w:val="404040" w:themeColor="text1" w:themeTint="BF"/>
              </w:rPr>
              <w:t>s</w:t>
            </w:r>
          </w:p>
          <w:p w14:paraId="53D5A159" w14:textId="1EFE2B76" w:rsidR="00997086" w:rsidRPr="00D50B7D" w:rsidRDefault="00D50B7D" w:rsidP="00D50B7D">
            <w:pPr>
              <w:pStyle w:val="ListBullet"/>
              <w:rPr>
                <w:color w:val="404040" w:themeColor="text1" w:themeTint="BF"/>
              </w:rPr>
            </w:pPr>
            <w:r w:rsidRPr="00D50B7D">
              <w:rPr>
                <w:color w:val="404040" w:themeColor="text1" w:themeTint="BF"/>
              </w:rPr>
              <w:t>Familiar with AutoCAD, Fusion 360, and SolidWorks for mechanical design</w:t>
            </w:r>
            <w:r w:rsidR="00E303E5" w:rsidRPr="00265FFC">
              <w:rPr>
                <w:noProof/>
                <w:color w:val="404040" w:themeColor="text1" w:themeTint="BF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D052FEA" wp14:editId="72F73AB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554355</wp:posOffset>
                      </wp:positionV>
                      <wp:extent cx="3505200" cy="581025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05200" cy="58102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955D22" w14:textId="77777777" w:rsidR="00E303E5" w:rsidRPr="00265FFC" w:rsidRDefault="00E303E5" w:rsidP="00E303E5">
                                  <w:pP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265FFC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REFERENCES</w:t>
                                  </w:r>
                                  <w:r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:</w:t>
                                  </w:r>
                                </w:p>
                                <w:p w14:paraId="0622A8FD" w14:textId="1B554792" w:rsidR="00E303E5" w:rsidRDefault="00417353" w:rsidP="00417353">
                                  <w:pPr>
                                    <w:rPr>
                                      <w:color w:val="404040" w:themeColor="text1" w:themeTint="BF"/>
                                    </w:rPr>
                                  </w:pPr>
                                  <w:r w:rsidRPr="00417353">
                                    <w:rPr>
                                      <w:color w:val="404040" w:themeColor="text1" w:themeTint="BF"/>
                                    </w:rPr>
                                    <w:t>Liam Parfitt, owner of Freya Logging, 250 961</w:t>
                                  </w:r>
                                  <w: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417353">
                                    <w:rPr>
                                      <w:color w:val="404040" w:themeColor="text1" w:themeTint="BF"/>
                                    </w:rPr>
                                    <w:t>3509</w:t>
                                  </w:r>
                                </w:p>
                                <w:p w14:paraId="0A7EABDE" w14:textId="77777777" w:rsidR="00C74815" w:rsidRDefault="00C74815" w:rsidP="0041735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3D052FE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43.65pt;width:276pt;height:45.7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" filled="f" stroked="f">
                      <v:textbox>
                        <w:txbxContent>
                          <w:p w14:paraId="1D955D22" w14:textId="77777777" w:rsidR="00E303E5" w:rsidRPr="00265FFC" w:rsidRDefault="00E303E5" w:rsidP="00E303E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65FF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REFERENCES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622A8FD" w14:textId="1B554792" w:rsidR="00E303E5" w:rsidRDefault="00417353" w:rsidP="00417353">
                            <w:pPr>
                              <w:rPr>
                                <w:color w:val="404040" w:themeColor="text1" w:themeTint="BF"/>
                              </w:rPr>
                            </w:pPr>
                            <w:r w:rsidRPr="00417353">
                              <w:rPr>
                                <w:color w:val="404040" w:themeColor="text1" w:themeTint="BF"/>
                              </w:rPr>
                              <w:t>Liam Parfitt, owner of Freya Logging, 250 961</w:t>
                            </w:r>
                            <w: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17353">
                              <w:rPr>
                                <w:color w:val="404040" w:themeColor="text1" w:themeTint="BF"/>
                              </w:rPr>
                              <w:t>3509</w:t>
                            </w:r>
                          </w:p>
                          <w:p w14:paraId="0A7EABDE" w14:textId="77777777" w:rsidR="00C74815" w:rsidRDefault="00C74815" w:rsidP="00417353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4713" w:type="dxa"/>
            <w:tcMar>
              <w:left w:w="360" w:type="dxa"/>
            </w:tcMar>
          </w:tcPr>
          <w:p w14:paraId="1C093066" w14:textId="77777777" w:rsidR="00D50B7D" w:rsidRDefault="00D50B7D" w:rsidP="006E1507">
            <w:pPr>
              <w:pStyle w:val="ListBullet"/>
              <w:contextualSpacing w:val="0"/>
              <w:rPr>
                <w:color w:val="404040" w:themeColor="text1" w:themeTint="BF"/>
              </w:rPr>
            </w:pPr>
            <w:r w:rsidRPr="00D50B7D">
              <w:rPr>
                <w:color w:val="404040" w:themeColor="text1" w:themeTint="BF"/>
              </w:rPr>
              <w:t>Able to troubleshoot and think critically under pressure</w:t>
            </w:r>
          </w:p>
          <w:p w14:paraId="4C38C153" w14:textId="27926D5B" w:rsidR="00D0066F" w:rsidRPr="00997086" w:rsidRDefault="00D0066F" w:rsidP="006E1507">
            <w:pPr>
              <w:pStyle w:val="ListBullet"/>
              <w:contextualSpacing w:val="0"/>
              <w:rPr>
                <w:color w:val="404040" w:themeColor="text1" w:themeTint="BF"/>
              </w:rPr>
            </w:pPr>
            <w:r w:rsidRPr="00997086">
              <w:rPr>
                <w:color w:val="404040" w:themeColor="text1" w:themeTint="BF"/>
              </w:rPr>
              <w:t>Making videos communicating Science</w:t>
            </w:r>
          </w:p>
          <w:p w14:paraId="48782915" w14:textId="77777777" w:rsidR="00265FFC" w:rsidRDefault="009A0615" w:rsidP="00D50B7D">
            <w:pPr>
              <w:pStyle w:val="ListBullet"/>
              <w:contextualSpacing w:val="0"/>
              <w:rPr>
                <w:color w:val="404040" w:themeColor="text1" w:themeTint="BF"/>
              </w:rPr>
            </w:pPr>
            <w:r w:rsidRPr="009A0615">
              <w:rPr>
                <w:color w:val="404040" w:themeColor="text1" w:themeTint="BF"/>
              </w:rPr>
              <w:t xml:space="preserve">Coordinating and </w:t>
            </w:r>
            <w:r>
              <w:rPr>
                <w:color w:val="404040" w:themeColor="text1" w:themeTint="BF"/>
              </w:rPr>
              <w:t>c</w:t>
            </w:r>
            <w:r w:rsidRPr="009A0615">
              <w:rPr>
                <w:color w:val="404040" w:themeColor="text1" w:themeTint="BF"/>
              </w:rPr>
              <w:t>onstructing</w:t>
            </w:r>
            <w:r>
              <w:rPr>
                <w:color w:val="404040" w:themeColor="text1" w:themeTint="BF"/>
              </w:rPr>
              <w:t xml:space="preserve"> m</w:t>
            </w:r>
            <w:r w:rsidRPr="009A0615">
              <w:rPr>
                <w:color w:val="404040" w:themeColor="text1" w:themeTint="BF"/>
              </w:rPr>
              <w:t xml:space="preserve">ountain bike </w:t>
            </w:r>
            <w:r>
              <w:rPr>
                <w:color w:val="404040" w:themeColor="text1" w:themeTint="BF"/>
              </w:rPr>
              <w:t>t</w:t>
            </w:r>
            <w:r w:rsidRPr="009A0615">
              <w:rPr>
                <w:color w:val="404040" w:themeColor="text1" w:themeTint="BF"/>
              </w:rPr>
              <w:t>rails</w:t>
            </w:r>
          </w:p>
          <w:p w14:paraId="04B922CF" w14:textId="61DACF36" w:rsidR="00D50B7D" w:rsidRPr="00D50B7D" w:rsidRDefault="00D50B7D" w:rsidP="00D50B7D">
            <w:pPr>
              <w:pStyle w:val="ListBullet"/>
              <w:contextualSpacing w:val="0"/>
              <w:rPr>
                <w:color w:val="404040" w:themeColor="text1" w:themeTint="BF"/>
              </w:rPr>
            </w:pPr>
            <w:r w:rsidRPr="00D50B7D">
              <w:rPr>
                <w:color w:val="404040" w:themeColor="text1" w:themeTint="BF"/>
              </w:rPr>
              <w:t>Long distance backpacking</w:t>
            </w:r>
          </w:p>
        </w:tc>
      </w:tr>
    </w:tbl>
    <w:p w14:paraId="7D593821" w14:textId="2A7CFBE6" w:rsidR="0083790C" w:rsidRDefault="0083790C" w:rsidP="0083790C">
      <w:pPr>
        <w:pStyle w:val="Heading1"/>
        <w:rPr>
          <w:rFonts w:asciiTheme="minorHAnsi" w:hAnsiTheme="minorHAnsi" w:cstheme="minorHAnsi"/>
        </w:rPr>
      </w:pPr>
    </w:p>
    <w:sectPr w:rsidR="0083790C" w:rsidSect="00AB3F7E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8BACF" w14:textId="77777777" w:rsidR="006366E0" w:rsidRDefault="006366E0" w:rsidP="0068194B">
      <w:r>
        <w:separator/>
      </w:r>
    </w:p>
    <w:p w14:paraId="4A036520" w14:textId="77777777" w:rsidR="006366E0" w:rsidRDefault="006366E0"/>
    <w:p w14:paraId="7F4B5E54" w14:textId="77777777" w:rsidR="006366E0" w:rsidRDefault="006366E0"/>
  </w:endnote>
  <w:endnote w:type="continuationSeparator" w:id="0">
    <w:p w14:paraId="777BB9E6" w14:textId="77777777" w:rsidR="006366E0" w:rsidRDefault="006366E0" w:rsidP="0068194B">
      <w:r>
        <w:continuationSeparator/>
      </w:r>
    </w:p>
    <w:p w14:paraId="6097A915" w14:textId="77777777" w:rsidR="006366E0" w:rsidRDefault="006366E0"/>
    <w:p w14:paraId="353E86A3" w14:textId="77777777" w:rsidR="006366E0" w:rsidRDefault="006366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54D199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FC21B" w14:textId="77777777" w:rsidR="006366E0" w:rsidRDefault="006366E0" w:rsidP="0068194B">
      <w:r>
        <w:separator/>
      </w:r>
    </w:p>
    <w:p w14:paraId="21368723" w14:textId="77777777" w:rsidR="006366E0" w:rsidRDefault="006366E0"/>
    <w:p w14:paraId="43EB10F9" w14:textId="77777777" w:rsidR="006366E0" w:rsidRDefault="006366E0"/>
  </w:footnote>
  <w:footnote w:type="continuationSeparator" w:id="0">
    <w:p w14:paraId="3B6EB87B" w14:textId="77777777" w:rsidR="006366E0" w:rsidRDefault="006366E0" w:rsidP="0068194B">
      <w:r>
        <w:continuationSeparator/>
      </w:r>
    </w:p>
    <w:p w14:paraId="21A82B17" w14:textId="77777777" w:rsidR="006366E0" w:rsidRDefault="006366E0"/>
    <w:p w14:paraId="4B89D41E" w14:textId="77777777" w:rsidR="006366E0" w:rsidRDefault="006366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A82DB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inline distT="0" distB="0" distL="0" distR="0" wp14:anchorId="6455151E" wp14:editId="2F181CCE">
              <wp:extent cx="7772400" cy="0"/>
              <wp:effectExtent l="0" t="0" r="0" b="0"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line w14:anchorId="2E83BE8B" id="Straight Connector 5" o:spid="_x0000_s1026" alt="Header dividing lin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" strokecolor="#5a5a5a [2109]" strokeweight=".5pt">
              <v:stroke joinstyle="miter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90801B6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D5B2132"/>
    <w:multiLevelType w:val="hybridMultilevel"/>
    <w:tmpl w:val="2316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4CF348F"/>
    <w:multiLevelType w:val="hybridMultilevel"/>
    <w:tmpl w:val="23F868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865F9"/>
    <w:multiLevelType w:val="hybridMultilevel"/>
    <w:tmpl w:val="80D294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4E8924D8"/>
    <w:multiLevelType w:val="hybridMultilevel"/>
    <w:tmpl w:val="72D6DB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8305EB"/>
    <w:multiLevelType w:val="hybridMultilevel"/>
    <w:tmpl w:val="5F941D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728323">
    <w:abstractNumId w:val="9"/>
  </w:num>
  <w:num w:numId="2" w16cid:durableId="1165049114">
    <w:abstractNumId w:val="8"/>
  </w:num>
  <w:num w:numId="3" w16cid:durableId="792594224">
    <w:abstractNumId w:val="7"/>
  </w:num>
  <w:num w:numId="4" w16cid:durableId="1085492580">
    <w:abstractNumId w:val="6"/>
  </w:num>
  <w:num w:numId="5" w16cid:durableId="1312443675">
    <w:abstractNumId w:val="11"/>
  </w:num>
  <w:num w:numId="6" w16cid:durableId="653266419">
    <w:abstractNumId w:val="3"/>
  </w:num>
  <w:num w:numId="7" w16cid:durableId="135462980">
    <w:abstractNumId w:val="12"/>
  </w:num>
  <w:num w:numId="8" w16cid:durableId="1307196859">
    <w:abstractNumId w:val="2"/>
  </w:num>
  <w:num w:numId="9" w16cid:durableId="1310162110">
    <w:abstractNumId w:val="15"/>
  </w:num>
  <w:num w:numId="10" w16cid:durableId="1993872491">
    <w:abstractNumId w:val="5"/>
  </w:num>
  <w:num w:numId="11" w16cid:durableId="818348921">
    <w:abstractNumId w:val="4"/>
  </w:num>
  <w:num w:numId="12" w16cid:durableId="1623069938">
    <w:abstractNumId w:val="1"/>
  </w:num>
  <w:num w:numId="13" w16cid:durableId="407923203">
    <w:abstractNumId w:val="0"/>
  </w:num>
  <w:num w:numId="14" w16cid:durableId="1847556612">
    <w:abstractNumId w:val="10"/>
  </w:num>
  <w:num w:numId="15" w16cid:durableId="2072773825">
    <w:abstractNumId w:val="14"/>
  </w:num>
  <w:num w:numId="16" w16cid:durableId="131097868">
    <w:abstractNumId w:val="16"/>
  </w:num>
  <w:num w:numId="17" w16cid:durableId="560211791">
    <w:abstractNumId w:val="13"/>
  </w:num>
  <w:num w:numId="18" w16cid:durableId="17590549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15"/>
    <w:rsid w:val="000001EF"/>
    <w:rsid w:val="00007322"/>
    <w:rsid w:val="00007728"/>
    <w:rsid w:val="00024584"/>
    <w:rsid w:val="00024730"/>
    <w:rsid w:val="00055E95"/>
    <w:rsid w:val="0007021F"/>
    <w:rsid w:val="000822E6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954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271C"/>
    <w:rsid w:val="0024720C"/>
    <w:rsid w:val="002617AE"/>
    <w:rsid w:val="00261EE0"/>
    <w:rsid w:val="002638D0"/>
    <w:rsid w:val="002647D3"/>
    <w:rsid w:val="00265FFC"/>
    <w:rsid w:val="00275EAE"/>
    <w:rsid w:val="00294998"/>
    <w:rsid w:val="00297F18"/>
    <w:rsid w:val="002A1945"/>
    <w:rsid w:val="002B2958"/>
    <w:rsid w:val="002B3FC8"/>
    <w:rsid w:val="002B6BE2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26C8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17353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CB"/>
    <w:rsid w:val="004B6AD0"/>
    <w:rsid w:val="004C2D5D"/>
    <w:rsid w:val="004C33E1"/>
    <w:rsid w:val="004E01EB"/>
    <w:rsid w:val="004E2794"/>
    <w:rsid w:val="005021BC"/>
    <w:rsid w:val="00510392"/>
    <w:rsid w:val="00513E2A"/>
    <w:rsid w:val="00566A35"/>
    <w:rsid w:val="0056701E"/>
    <w:rsid w:val="005740D7"/>
    <w:rsid w:val="005A0F26"/>
    <w:rsid w:val="005A1B10"/>
    <w:rsid w:val="005A4BB3"/>
    <w:rsid w:val="005A6850"/>
    <w:rsid w:val="005B1B1B"/>
    <w:rsid w:val="005B3AFD"/>
    <w:rsid w:val="005C07F7"/>
    <w:rsid w:val="005C5932"/>
    <w:rsid w:val="005D3CA7"/>
    <w:rsid w:val="005D4CC1"/>
    <w:rsid w:val="005E34DD"/>
    <w:rsid w:val="005F4B91"/>
    <w:rsid w:val="005F55D2"/>
    <w:rsid w:val="00615192"/>
    <w:rsid w:val="0062312F"/>
    <w:rsid w:val="00625F2C"/>
    <w:rsid w:val="006366E0"/>
    <w:rsid w:val="006618E9"/>
    <w:rsid w:val="0068194B"/>
    <w:rsid w:val="00692703"/>
    <w:rsid w:val="006A1962"/>
    <w:rsid w:val="006B5D48"/>
    <w:rsid w:val="006B7D7B"/>
    <w:rsid w:val="006C1A5E"/>
    <w:rsid w:val="006C5C6B"/>
    <w:rsid w:val="006D6461"/>
    <w:rsid w:val="006E10BE"/>
    <w:rsid w:val="006E1507"/>
    <w:rsid w:val="006F3823"/>
    <w:rsid w:val="00712D8B"/>
    <w:rsid w:val="007273B7"/>
    <w:rsid w:val="00733E0A"/>
    <w:rsid w:val="0074403D"/>
    <w:rsid w:val="00746D44"/>
    <w:rsid w:val="007538DC"/>
    <w:rsid w:val="00757803"/>
    <w:rsid w:val="0075796E"/>
    <w:rsid w:val="0079206B"/>
    <w:rsid w:val="00796076"/>
    <w:rsid w:val="007C0566"/>
    <w:rsid w:val="007C606B"/>
    <w:rsid w:val="007E6A61"/>
    <w:rsid w:val="007E74CF"/>
    <w:rsid w:val="00801140"/>
    <w:rsid w:val="00803404"/>
    <w:rsid w:val="00833EF3"/>
    <w:rsid w:val="00834955"/>
    <w:rsid w:val="0083790C"/>
    <w:rsid w:val="008416D0"/>
    <w:rsid w:val="00855B59"/>
    <w:rsid w:val="00857D85"/>
    <w:rsid w:val="00860461"/>
    <w:rsid w:val="0086487C"/>
    <w:rsid w:val="008705F3"/>
    <w:rsid w:val="00870B20"/>
    <w:rsid w:val="008829F8"/>
    <w:rsid w:val="00885897"/>
    <w:rsid w:val="008A546E"/>
    <w:rsid w:val="008A6538"/>
    <w:rsid w:val="008A7C14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11BB"/>
    <w:rsid w:val="0097790C"/>
    <w:rsid w:val="00984325"/>
    <w:rsid w:val="0098506E"/>
    <w:rsid w:val="00997086"/>
    <w:rsid w:val="009A0615"/>
    <w:rsid w:val="009A44CE"/>
    <w:rsid w:val="009B2913"/>
    <w:rsid w:val="009C4DFC"/>
    <w:rsid w:val="009D44F8"/>
    <w:rsid w:val="009E3160"/>
    <w:rsid w:val="009F220C"/>
    <w:rsid w:val="009F3B05"/>
    <w:rsid w:val="009F4931"/>
    <w:rsid w:val="009F4A0F"/>
    <w:rsid w:val="00A14534"/>
    <w:rsid w:val="00A16DAA"/>
    <w:rsid w:val="00A24162"/>
    <w:rsid w:val="00A25023"/>
    <w:rsid w:val="00A270EA"/>
    <w:rsid w:val="00A3208D"/>
    <w:rsid w:val="00A34BA2"/>
    <w:rsid w:val="00A36F27"/>
    <w:rsid w:val="00A40466"/>
    <w:rsid w:val="00A42E32"/>
    <w:rsid w:val="00A46E63"/>
    <w:rsid w:val="00A51DC5"/>
    <w:rsid w:val="00A53DE1"/>
    <w:rsid w:val="00A615E1"/>
    <w:rsid w:val="00A755E8"/>
    <w:rsid w:val="00A93A5D"/>
    <w:rsid w:val="00AA472C"/>
    <w:rsid w:val="00AA5A85"/>
    <w:rsid w:val="00AB32F8"/>
    <w:rsid w:val="00AB3F7E"/>
    <w:rsid w:val="00AB610B"/>
    <w:rsid w:val="00AD360E"/>
    <w:rsid w:val="00AD40FB"/>
    <w:rsid w:val="00AD782D"/>
    <w:rsid w:val="00AE2F8D"/>
    <w:rsid w:val="00AE41A0"/>
    <w:rsid w:val="00AE4681"/>
    <w:rsid w:val="00AE7650"/>
    <w:rsid w:val="00B10EBE"/>
    <w:rsid w:val="00B236F1"/>
    <w:rsid w:val="00B34BF0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7FC6"/>
    <w:rsid w:val="00C66A7D"/>
    <w:rsid w:val="00C74815"/>
    <w:rsid w:val="00C779DA"/>
    <w:rsid w:val="00C814F7"/>
    <w:rsid w:val="00CA4B4D"/>
    <w:rsid w:val="00CA5751"/>
    <w:rsid w:val="00CB35C3"/>
    <w:rsid w:val="00CD21A3"/>
    <w:rsid w:val="00CD323D"/>
    <w:rsid w:val="00CE4030"/>
    <w:rsid w:val="00CE64B3"/>
    <w:rsid w:val="00CF1A49"/>
    <w:rsid w:val="00D0066F"/>
    <w:rsid w:val="00D0630C"/>
    <w:rsid w:val="00D230E2"/>
    <w:rsid w:val="00D243A9"/>
    <w:rsid w:val="00D305E5"/>
    <w:rsid w:val="00D37CD3"/>
    <w:rsid w:val="00D50B7D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D692E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03E5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B1576"/>
    <w:rsid w:val="00EC1351"/>
    <w:rsid w:val="00EC1E80"/>
    <w:rsid w:val="00EC2D58"/>
    <w:rsid w:val="00EC4CBF"/>
    <w:rsid w:val="00EC5C15"/>
    <w:rsid w:val="00EC6369"/>
    <w:rsid w:val="00EE2CA8"/>
    <w:rsid w:val="00EF17E8"/>
    <w:rsid w:val="00EF21BC"/>
    <w:rsid w:val="00EF418D"/>
    <w:rsid w:val="00EF51D9"/>
    <w:rsid w:val="00F130DD"/>
    <w:rsid w:val="00F24884"/>
    <w:rsid w:val="00F476C4"/>
    <w:rsid w:val="00F56C93"/>
    <w:rsid w:val="00F61DF9"/>
    <w:rsid w:val="00F81960"/>
    <w:rsid w:val="00F8769D"/>
    <w:rsid w:val="00F9350C"/>
    <w:rsid w:val="00F94EB5"/>
    <w:rsid w:val="00F9624D"/>
    <w:rsid w:val="00FA0B1E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4C01A"/>
  <w15:chartTrackingRefBased/>
  <w15:docId w15:val="{E2C2C7D3-AC2E-4F00-B093-5DF2F424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4B6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idenkuemmerle@gmail.com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ites.google.com/view/kuemmerlecorner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1di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364DA932394DD58B8A7E57083A2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04C70-F608-4F3A-85BD-F0884F80686C}"/>
      </w:docPartPr>
      <w:docPartBody>
        <w:p w:rsidR="00186D4E" w:rsidRDefault="0070190C">
          <w:pPr>
            <w:pStyle w:val="C0364DA932394DD58B8A7E57083A25B2"/>
          </w:pPr>
          <w:r w:rsidRPr="00CF1A49">
            <w:t>Experience</w:t>
          </w:r>
        </w:p>
      </w:docPartBody>
    </w:docPart>
    <w:docPart>
      <w:docPartPr>
        <w:name w:val="2D9A69D7BEC749518B1C95EAF6414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964180-8945-41B9-8616-00A6E310B943}"/>
      </w:docPartPr>
      <w:docPartBody>
        <w:p w:rsidR="00186D4E" w:rsidRDefault="0070190C">
          <w:pPr>
            <w:pStyle w:val="2D9A69D7BEC749518B1C95EAF64145BC"/>
          </w:pPr>
          <w:r w:rsidRPr="00CF1A49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90C"/>
    <w:rsid w:val="00186D4E"/>
    <w:rsid w:val="001C69E3"/>
    <w:rsid w:val="002A62F1"/>
    <w:rsid w:val="004941B3"/>
    <w:rsid w:val="004C3A6A"/>
    <w:rsid w:val="005A4BB3"/>
    <w:rsid w:val="00633E81"/>
    <w:rsid w:val="006D6461"/>
    <w:rsid w:val="0070190C"/>
    <w:rsid w:val="0075796E"/>
    <w:rsid w:val="007F7882"/>
    <w:rsid w:val="00857D85"/>
    <w:rsid w:val="008705F3"/>
    <w:rsid w:val="00877687"/>
    <w:rsid w:val="00B80C30"/>
    <w:rsid w:val="00BD3CC6"/>
    <w:rsid w:val="00CA5751"/>
    <w:rsid w:val="00D172E7"/>
    <w:rsid w:val="00E14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C0364DA932394DD58B8A7E57083A25B2">
    <w:name w:val="C0364DA932394DD58B8A7E57083A25B2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2D9A69D7BEC749518B1C95EAF64145BC">
    <w:name w:val="2D9A69D7BEC749518B1C95EAF64145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E4A4F-4593-40A6-AE74-2ACC06061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181</TotalTime>
  <Pages>2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kuemmerle</dc:creator>
  <cp:keywords/>
  <dc:description/>
  <cp:lastModifiedBy>Aiden Kuemmerle (kuemmerlea1)</cp:lastModifiedBy>
  <cp:revision>8</cp:revision>
  <cp:lastPrinted>2025-04-16T05:05:00Z</cp:lastPrinted>
  <dcterms:created xsi:type="dcterms:W3CDTF">2025-03-08T23:41:00Z</dcterms:created>
  <dcterms:modified xsi:type="dcterms:W3CDTF">2025-04-16T05:28:00Z</dcterms:modified>
  <cp:category/>
</cp:coreProperties>
</file>